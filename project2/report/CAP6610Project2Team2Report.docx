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AC5A76" w14:textId="77777777" w:rsidR="007D353C" w:rsidRPr="006B2E67" w:rsidRDefault="00DD7458" w:rsidP="007D353C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Project 2</w:t>
      </w:r>
      <w:r w:rsidR="00F010F2">
        <w:rPr>
          <w:rFonts w:ascii="Times New Roman" w:hAnsi="Times New Roman" w:cs="Times New Roman"/>
          <w:sz w:val="44"/>
          <w:szCs w:val="44"/>
        </w:rPr>
        <w:t xml:space="preserve"> Team 2</w:t>
      </w:r>
      <w:r w:rsidR="007D353C" w:rsidRPr="006B2E67">
        <w:rPr>
          <w:rFonts w:ascii="Times New Roman" w:hAnsi="Times New Roman" w:cs="Times New Roman"/>
          <w:sz w:val="44"/>
          <w:szCs w:val="44"/>
        </w:rPr>
        <w:t xml:space="preserve"> Report</w:t>
      </w:r>
    </w:p>
    <w:p w14:paraId="4F1737DC" w14:textId="77777777" w:rsidR="007D353C" w:rsidRPr="007D353C" w:rsidRDefault="007D353C" w:rsidP="007D353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="00B32332">
        <w:rPr>
          <w:rFonts w:ascii="Times New Roman" w:hAnsi="Times New Roman" w:cs="Times New Roman"/>
          <w:sz w:val="32"/>
          <w:szCs w:val="32"/>
        </w:rPr>
        <w:t>Yuanhang</w:t>
      </w:r>
      <w:proofErr w:type="spellEnd"/>
      <w:r w:rsidR="00B32332">
        <w:rPr>
          <w:rFonts w:ascii="Times New Roman" w:hAnsi="Times New Roman" w:cs="Times New Roman"/>
          <w:sz w:val="32"/>
          <w:szCs w:val="32"/>
        </w:rPr>
        <w:t xml:space="preserve"> Lin,</w:t>
      </w:r>
      <w:r w:rsidRPr="006B2E6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32332" w:rsidRPr="00B32332">
        <w:rPr>
          <w:rFonts w:ascii="Times New Roman" w:hAnsi="Times New Roman" w:cs="Times New Roman"/>
          <w:sz w:val="32"/>
          <w:szCs w:val="32"/>
        </w:rPr>
        <w:t>Pallavi</w:t>
      </w:r>
      <w:proofErr w:type="gramStart"/>
      <w:r w:rsidR="00B32332" w:rsidRPr="00B32332">
        <w:rPr>
          <w:rFonts w:ascii="Times New Roman" w:hAnsi="Times New Roman" w:cs="Times New Roman"/>
          <w:sz w:val="32"/>
          <w:szCs w:val="32"/>
        </w:rPr>
        <w:t>,Raiturkar</w:t>
      </w:r>
      <w:proofErr w:type="spellEnd"/>
      <w:proofErr w:type="gramEnd"/>
      <w:r w:rsidRPr="006B2E67">
        <w:rPr>
          <w:rFonts w:ascii="Times New Roman" w:hAnsi="Times New Roman" w:cs="Times New Roman"/>
          <w:sz w:val="32"/>
          <w:szCs w:val="32"/>
        </w:rPr>
        <w:t>, Hudanyun Sheng</w:t>
      </w:r>
      <w:r w:rsidR="00B3233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32332">
        <w:rPr>
          <w:rFonts w:ascii="Times New Roman" w:hAnsi="Times New Roman" w:cs="Times New Roman"/>
          <w:sz w:val="32"/>
          <w:szCs w:val="32"/>
        </w:rPr>
        <w:t>Weihuang</w:t>
      </w:r>
      <w:proofErr w:type="spellEnd"/>
      <w:r w:rsidR="00B32332">
        <w:rPr>
          <w:rFonts w:ascii="Times New Roman" w:hAnsi="Times New Roman" w:cs="Times New Roman"/>
          <w:sz w:val="32"/>
          <w:szCs w:val="32"/>
        </w:rPr>
        <w:t xml:space="preserve"> Xu</w:t>
      </w:r>
      <w:r>
        <w:rPr>
          <w:rFonts w:ascii="Times New Roman" w:hAnsi="Times New Roman" w:cs="Times New Roman"/>
          <w:sz w:val="32"/>
          <w:szCs w:val="32"/>
        </w:rPr>
        <w:t>&gt;</w:t>
      </w:r>
    </w:p>
    <w:p w14:paraId="48C6C857" w14:textId="77777777" w:rsidR="00FC7DDA" w:rsidRDefault="00536E8B" w:rsidP="00536E8B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36E8B">
        <w:rPr>
          <w:rFonts w:ascii="Times New Roman" w:hAnsi="Times New Roman" w:cs="Times New Roman"/>
          <w:sz w:val="24"/>
          <w:szCs w:val="24"/>
        </w:rPr>
        <w:t>Member roles</w:t>
      </w:r>
    </w:p>
    <w:tbl>
      <w:tblPr>
        <w:tblStyle w:val="TableGrid"/>
        <w:tblW w:w="5040" w:type="dxa"/>
        <w:jc w:val="center"/>
        <w:tblLook w:val="04A0" w:firstRow="1" w:lastRow="0" w:firstColumn="1" w:lastColumn="0" w:noHBand="0" w:noVBand="1"/>
      </w:tblPr>
      <w:tblGrid>
        <w:gridCol w:w="1028"/>
        <w:gridCol w:w="670"/>
        <w:gridCol w:w="653"/>
        <w:gridCol w:w="617"/>
        <w:gridCol w:w="1393"/>
        <w:gridCol w:w="679"/>
      </w:tblGrid>
      <w:tr w:rsidR="00844E3B" w14:paraId="60A2136F" w14:textId="77777777" w:rsidTr="00844E3B">
        <w:trPr>
          <w:trHeight w:val="530"/>
          <w:jc w:val="center"/>
        </w:trPr>
        <w:tc>
          <w:tcPr>
            <w:tcW w:w="1028" w:type="dxa"/>
            <w:vAlign w:val="center"/>
          </w:tcPr>
          <w:p w14:paraId="38C9159D" w14:textId="7C84F948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Member</w:t>
            </w:r>
          </w:p>
        </w:tc>
        <w:tc>
          <w:tcPr>
            <w:tcW w:w="670" w:type="dxa"/>
            <w:vAlign w:val="center"/>
          </w:tcPr>
          <w:p w14:paraId="154EF07E" w14:textId="136D574D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RVM</w:t>
            </w:r>
          </w:p>
        </w:tc>
        <w:tc>
          <w:tcPr>
            <w:tcW w:w="653" w:type="dxa"/>
            <w:vAlign w:val="center"/>
          </w:tcPr>
          <w:p w14:paraId="106CDE0E" w14:textId="64BAECFA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SVM</w:t>
            </w:r>
          </w:p>
        </w:tc>
        <w:tc>
          <w:tcPr>
            <w:tcW w:w="617" w:type="dxa"/>
            <w:vAlign w:val="center"/>
          </w:tcPr>
          <w:p w14:paraId="3B8F6F1E" w14:textId="72222203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GPR</w:t>
            </w:r>
          </w:p>
        </w:tc>
        <w:tc>
          <w:tcPr>
            <w:tcW w:w="1393" w:type="dxa"/>
            <w:vAlign w:val="center"/>
          </w:tcPr>
          <w:p w14:paraId="4FBEB169" w14:textId="77777777" w:rsid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Cross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validation</w:t>
            </w:r>
          </w:p>
          <w:p w14:paraId="08A695F0" w14:textId="581DDDB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Confusion matrix</w:t>
            </w:r>
          </w:p>
        </w:tc>
        <w:tc>
          <w:tcPr>
            <w:tcW w:w="679" w:type="dxa"/>
            <w:vAlign w:val="center"/>
          </w:tcPr>
          <w:p w14:paraId="01336789" w14:textId="77777777" w:rsid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 xml:space="preserve">Report </w:t>
            </w:r>
          </w:p>
          <w:p w14:paraId="26748F16" w14:textId="2C17A725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writing</w:t>
            </w:r>
          </w:p>
        </w:tc>
      </w:tr>
      <w:tr w:rsidR="00844E3B" w14:paraId="0BDF58D0" w14:textId="77777777" w:rsidTr="00844E3B">
        <w:trPr>
          <w:jc w:val="center"/>
        </w:trPr>
        <w:tc>
          <w:tcPr>
            <w:tcW w:w="1028" w:type="dxa"/>
            <w:vAlign w:val="center"/>
          </w:tcPr>
          <w:p w14:paraId="44D07E5D" w14:textId="122ED1BA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Y. Lin</w:t>
            </w:r>
          </w:p>
        </w:tc>
        <w:tc>
          <w:tcPr>
            <w:tcW w:w="670" w:type="dxa"/>
            <w:vAlign w:val="center"/>
          </w:tcPr>
          <w:p w14:paraId="0D8C84FD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53" w:type="dxa"/>
            <w:vAlign w:val="center"/>
          </w:tcPr>
          <w:p w14:paraId="62D69129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7" w:type="dxa"/>
            <w:vAlign w:val="center"/>
          </w:tcPr>
          <w:p w14:paraId="5C8BB506" w14:textId="6864E73E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393" w:type="dxa"/>
            <w:vAlign w:val="center"/>
          </w:tcPr>
          <w:p w14:paraId="76AC8CEE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9" w:type="dxa"/>
            <w:vAlign w:val="center"/>
          </w:tcPr>
          <w:p w14:paraId="37FD4F7E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44E3B" w14:paraId="30DF95FF" w14:textId="77777777" w:rsidTr="00844E3B">
        <w:trPr>
          <w:jc w:val="center"/>
        </w:trPr>
        <w:tc>
          <w:tcPr>
            <w:tcW w:w="1028" w:type="dxa"/>
            <w:vAlign w:val="center"/>
          </w:tcPr>
          <w:p w14:paraId="125ED458" w14:textId="5B0D0586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 xml:space="preserve">P. </w:t>
            </w:r>
            <w:proofErr w:type="spellStart"/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Raiturkar</w:t>
            </w:r>
            <w:proofErr w:type="spellEnd"/>
          </w:p>
        </w:tc>
        <w:tc>
          <w:tcPr>
            <w:tcW w:w="670" w:type="dxa"/>
            <w:vAlign w:val="center"/>
          </w:tcPr>
          <w:p w14:paraId="5B04F0F6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53" w:type="dxa"/>
            <w:vAlign w:val="center"/>
          </w:tcPr>
          <w:p w14:paraId="679CE1A9" w14:textId="02082BB1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17" w:type="dxa"/>
            <w:vAlign w:val="center"/>
          </w:tcPr>
          <w:p w14:paraId="0889F780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3" w:type="dxa"/>
            <w:vAlign w:val="center"/>
          </w:tcPr>
          <w:p w14:paraId="2FE89A94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9" w:type="dxa"/>
            <w:vAlign w:val="center"/>
          </w:tcPr>
          <w:p w14:paraId="671522A9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844E3B" w14:paraId="4C124755" w14:textId="77777777" w:rsidTr="00844E3B">
        <w:trPr>
          <w:jc w:val="center"/>
        </w:trPr>
        <w:tc>
          <w:tcPr>
            <w:tcW w:w="1028" w:type="dxa"/>
            <w:vAlign w:val="center"/>
          </w:tcPr>
          <w:p w14:paraId="0C8A20FF" w14:textId="30B68793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H. Sheng</w:t>
            </w:r>
          </w:p>
        </w:tc>
        <w:tc>
          <w:tcPr>
            <w:tcW w:w="670" w:type="dxa"/>
            <w:vAlign w:val="center"/>
          </w:tcPr>
          <w:p w14:paraId="2A208372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53" w:type="dxa"/>
            <w:vAlign w:val="center"/>
          </w:tcPr>
          <w:p w14:paraId="3C5F77B8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7" w:type="dxa"/>
            <w:vAlign w:val="center"/>
          </w:tcPr>
          <w:p w14:paraId="35809660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3" w:type="dxa"/>
            <w:vAlign w:val="center"/>
          </w:tcPr>
          <w:p w14:paraId="2115B41F" w14:textId="7CDBA090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79" w:type="dxa"/>
            <w:vAlign w:val="center"/>
          </w:tcPr>
          <w:p w14:paraId="5411DB2E" w14:textId="2627BE7A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</w:tr>
      <w:tr w:rsidR="00844E3B" w14:paraId="71505E0F" w14:textId="77777777" w:rsidTr="00844E3B">
        <w:trPr>
          <w:jc w:val="center"/>
        </w:trPr>
        <w:tc>
          <w:tcPr>
            <w:tcW w:w="1028" w:type="dxa"/>
            <w:vAlign w:val="center"/>
          </w:tcPr>
          <w:p w14:paraId="744756A0" w14:textId="599F4C2F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W. Xu</w:t>
            </w:r>
          </w:p>
        </w:tc>
        <w:tc>
          <w:tcPr>
            <w:tcW w:w="670" w:type="dxa"/>
            <w:vAlign w:val="center"/>
          </w:tcPr>
          <w:p w14:paraId="6FD334A7" w14:textId="0E80C393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53" w:type="dxa"/>
            <w:vAlign w:val="center"/>
          </w:tcPr>
          <w:p w14:paraId="1497E6AD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7" w:type="dxa"/>
            <w:vAlign w:val="center"/>
          </w:tcPr>
          <w:p w14:paraId="22794601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3" w:type="dxa"/>
            <w:vAlign w:val="center"/>
          </w:tcPr>
          <w:p w14:paraId="217F4EF6" w14:textId="77777777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9" w:type="dxa"/>
            <w:vAlign w:val="center"/>
          </w:tcPr>
          <w:p w14:paraId="5357FB4B" w14:textId="5DC3210A" w:rsidR="00844E3B" w:rsidRPr="00844E3B" w:rsidRDefault="00844E3B" w:rsidP="00844E3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44E3B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</w:tr>
    </w:tbl>
    <w:p w14:paraId="604D765E" w14:textId="77777777" w:rsidR="005A3823" w:rsidRPr="00536E8B" w:rsidRDefault="005A3823" w:rsidP="005A3823">
      <w:pPr>
        <w:pStyle w:val="ListParagraph"/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D008E25" w14:textId="6D4327DD" w:rsidR="00536E8B" w:rsidRDefault="00536E8B" w:rsidP="00536E8B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36E8B">
        <w:rPr>
          <w:rFonts w:ascii="Times New Roman" w:hAnsi="Times New Roman" w:cs="Times New Roman"/>
          <w:sz w:val="24"/>
          <w:szCs w:val="24"/>
        </w:rPr>
        <w:t>Experiments and results</w:t>
      </w:r>
    </w:p>
    <w:p w14:paraId="510F6BF6" w14:textId="77777777" w:rsidR="00FF523B" w:rsidRDefault="00FF523B" w:rsidP="00FF523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4136">
        <w:rPr>
          <w:rFonts w:ascii="Times New Roman" w:hAnsi="Times New Roman" w:cs="Times New Roman"/>
          <w:sz w:val="24"/>
          <w:szCs w:val="24"/>
        </w:rPr>
        <w:t xml:space="preserve">In this project, we used one-vs-all method to train Gaussian kernel based SVM, RVM and GPR. Since the data had 5 classes, there were 10 binary classifiers for each algorithm. The predicted label was calculated from voting based on the results from those 10 binary </w:t>
      </w:r>
      <w:r>
        <w:rPr>
          <w:rFonts w:ascii="Times New Roman" w:hAnsi="Times New Roman" w:cs="Times New Roman"/>
          <w:sz w:val="24"/>
          <w:szCs w:val="24"/>
        </w:rPr>
        <w:t xml:space="preserve">classifiers. In order to identify the input samples that are not from any class (non-class sample), we calculated the average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0576BB">
        <w:rPr>
          <w:rFonts w:ascii="Times New Roman" w:hAnsi="Times New Roman" w:cs="Times New Roman"/>
          <w:sz w:val="24"/>
          <w:szCs w:val="24"/>
        </w:rPr>
        <w:t>ahalanobis</w:t>
      </w:r>
      <w:proofErr w:type="spellEnd"/>
      <w:r w:rsidRPr="000576BB">
        <w:rPr>
          <w:rFonts w:ascii="Times New Roman" w:hAnsi="Times New Roman" w:cs="Times New Roman"/>
          <w:sz w:val="24"/>
          <w:szCs w:val="24"/>
        </w:rPr>
        <w:t xml:space="preserve"> distance</w:t>
      </w:r>
      <w:r>
        <w:rPr>
          <w:rFonts w:ascii="Times New Roman" w:hAnsi="Times New Roman" w:cs="Times New Roman"/>
          <w:sz w:val="24"/>
          <w:szCs w:val="24"/>
        </w:rPr>
        <w:t xml:space="preserve"> between samples and class center in each class and set threshold as 1.5 times the average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0576BB">
        <w:rPr>
          <w:rFonts w:ascii="Times New Roman" w:hAnsi="Times New Roman" w:cs="Times New Roman"/>
          <w:sz w:val="24"/>
          <w:szCs w:val="24"/>
        </w:rPr>
        <w:t>ahalanobis</w:t>
      </w:r>
      <w:proofErr w:type="spellEnd"/>
      <w:r w:rsidRPr="000576BB">
        <w:rPr>
          <w:rFonts w:ascii="Times New Roman" w:hAnsi="Times New Roman" w:cs="Times New Roman"/>
          <w:sz w:val="24"/>
          <w:szCs w:val="24"/>
        </w:rPr>
        <w:t xml:space="preserve"> distance</w:t>
      </w:r>
      <w:r>
        <w:rPr>
          <w:rFonts w:ascii="Times New Roman" w:hAnsi="Times New Roman" w:cs="Times New Roman"/>
          <w:sz w:val="24"/>
          <w:szCs w:val="24"/>
        </w:rPr>
        <w:t xml:space="preserve">. For example, if one test sample is labeled as class 3 after voting,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0576BB">
        <w:rPr>
          <w:rFonts w:ascii="Times New Roman" w:hAnsi="Times New Roman" w:cs="Times New Roman"/>
          <w:sz w:val="24"/>
          <w:szCs w:val="24"/>
        </w:rPr>
        <w:t>ahalanobis</w:t>
      </w:r>
      <w:proofErr w:type="spellEnd"/>
      <w:r w:rsidRPr="000576BB">
        <w:rPr>
          <w:rFonts w:ascii="Times New Roman" w:hAnsi="Times New Roman" w:cs="Times New Roman"/>
          <w:sz w:val="24"/>
          <w:szCs w:val="24"/>
        </w:rPr>
        <w:t xml:space="preserve"> distance</w:t>
      </w:r>
      <w:r>
        <w:rPr>
          <w:rFonts w:ascii="Times New Roman" w:hAnsi="Times New Roman" w:cs="Times New Roman"/>
          <w:sz w:val="24"/>
          <w:szCs w:val="24"/>
        </w:rPr>
        <w:t xml:space="preserve"> between this test sample and the center of class 3 is calculated. If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0576BB">
        <w:rPr>
          <w:rFonts w:ascii="Times New Roman" w:hAnsi="Times New Roman" w:cs="Times New Roman"/>
          <w:sz w:val="24"/>
          <w:szCs w:val="24"/>
        </w:rPr>
        <w:t>ahalanobis</w:t>
      </w:r>
      <w:proofErr w:type="spellEnd"/>
      <w:r w:rsidRPr="000576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distance is larger than the threshold (1.5 times the average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0576BB">
        <w:rPr>
          <w:rFonts w:ascii="Times New Roman" w:hAnsi="Times New Roman" w:cs="Times New Roman"/>
          <w:sz w:val="24"/>
          <w:szCs w:val="24"/>
        </w:rPr>
        <w:t>ahalanobis</w:t>
      </w:r>
      <w:proofErr w:type="spellEnd"/>
      <w:r w:rsidRPr="000576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distance of class 3), it would be labeled as non-class. Otherwise, it would be labeled as class 3. </w:t>
      </w:r>
      <w:r w:rsidRPr="001B4136">
        <w:rPr>
          <w:rFonts w:ascii="Times New Roman" w:hAnsi="Times New Roman" w:cs="Times New Roman"/>
          <w:sz w:val="24"/>
          <w:szCs w:val="24"/>
        </w:rPr>
        <w:t>We did 5-fold cross-validation on each algorithm. The training data was randomly divided into 5 groups at beginning and used for cross-validation. The confusion matrices from each validation set was reported and the number of support vectors and relevant vectors was also reported.</w:t>
      </w:r>
      <w:r>
        <w:rPr>
          <w:rFonts w:ascii="Times New Roman" w:hAnsi="Times New Roman" w:cs="Times New Roman"/>
          <w:sz w:val="24"/>
          <w:szCs w:val="24"/>
        </w:rPr>
        <w:t xml:space="preserve"> In order to show the non-class results in confusion matrix. We labeled the non-classes data as class 6 in the confusion matrix. </w:t>
      </w:r>
    </w:p>
    <w:p w14:paraId="57AD9143" w14:textId="77777777" w:rsidR="00FF523B" w:rsidRDefault="00FF523B" w:rsidP="00FF523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AA8976" w14:textId="77777777" w:rsidR="00FF523B" w:rsidRDefault="00FF523B" w:rsidP="00FF523B">
      <w:pPr>
        <w:pStyle w:val="ListParagraph"/>
        <w:numPr>
          <w:ilvl w:val="1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Relevance Vector Machines (RVM)</w:t>
      </w:r>
    </w:p>
    <w:p w14:paraId="016850B5" w14:textId="77777777" w:rsidR="00FF523B" w:rsidRDefault="00FF523B" w:rsidP="00FF523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1</w:t>
      </w:r>
      <w:r w:rsidRPr="009B02D9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fold of the cross validation get the best accuracy, so the parameters learned from 1</w:t>
      </w:r>
      <w:r w:rsidRPr="009B02D9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fold is chosen, the number of Relevance Vectors for the chosen fold for each pair of two-class classifiers are shown below:</w:t>
      </w:r>
    </w:p>
    <w:p w14:paraId="19ECE541" w14:textId="77777777" w:rsidR="00FF523B" w:rsidRDefault="00FF523B" w:rsidP="00FF523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Table.1 </w:t>
      </w:r>
      <w:proofErr w:type="gramStart"/>
      <w:r>
        <w:rPr>
          <w:rFonts w:ascii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number of relevance vectors for each binary classifier from 1</w:t>
      </w:r>
      <w:r w:rsidRPr="00C9093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fold for RVM.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F523B" w:rsidRPr="00467B16" w14:paraId="1EB03C29" w14:textId="77777777" w:rsidTr="008F4C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3023BC9E" w14:textId="77777777" w:rsidR="00FF523B" w:rsidRPr="00467B16" w:rsidRDefault="00FF523B" w:rsidP="008F4C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Two-class classifier</w:t>
            </w:r>
          </w:p>
        </w:tc>
        <w:tc>
          <w:tcPr>
            <w:tcW w:w="2337" w:type="dxa"/>
            <w:vAlign w:val="center"/>
          </w:tcPr>
          <w:p w14:paraId="6607BBBF" w14:textId="77777777" w:rsidR="00FF523B" w:rsidRPr="00467B16" w:rsidRDefault="00FF523B" w:rsidP="008F4C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Number of Relevance Vectors</w:t>
            </w:r>
          </w:p>
        </w:tc>
        <w:tc>
          <w:tcPr>
            <w:tcW w:w="2338" w:type="dxa"/>
            <w:vAlign w:val="center"/>
          </w:tcPr>
          <w:p w14:paraId="51BA7560" w14:textId="77777777" w:rsidR="00FF523B" w:rsidRPr="00467B16" w:rsidRDefault="00FF523B" w:rsidP="008F4C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Two-class classifier</w:t>
            </w:r>
          </w:p>
        </w:tc>
        <w:tc>
          <w:tcPr>
            <w:tcW w:w="2338" w:type="dxa"/>
            <w:vAlign w:val="center"/>
          </w:tcPr>
          <w:p w14:paraId="7935C414" w14:textId="77777777" w:rsidR="00FF523B" w:rsidRPr="00467B16" w:rsidRDefault="00FF523B" w:rsidP="008F4C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Number of Relevance Vectors</w:t>
            </w:r>
          </w:p>
        </w:tc>
      </w:tr>
      <w:tr w:rsidR="00FF523B" w:rsidRPr="00467B16" w14:paraId="74CEE39D" w14:textId="77777777" w:rsidTr="008F4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6A00C556" w14:textId="77777777" w:rsidR="00FF523B" w:rsidRPr="00467B16" w:rsidRDefault="00FF523B" w:rsidP="008F4C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(1, 2)</w:t>
            </w:r>
          </w:p>
        </w:tc>
        <w:tc>
          <w:tcPr>
            <w:tcW w:w="2337" w:type="dxa"/>
            <w:vAlign w:val="center"/>
          </w:tcPr>
          <w:p w14:paraId="3A9F6948" w14:textId="77777777" w:rsidR="00FF523B" w:rsidRPr="00467B16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338" w:type="dxa"/>
            <w:vAlign w:val="center"/>
          </w:tcPr>
          <w:p w14:paraId="1096BE5C" w14:textId="77777777" w:rsidR="00FF523B" w:rsidRPr="00543C84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43C84">
              <w:rPr>
                <w:rFonts w:ascii="Times New Roman" w:hAnsi="Times New Roman" w:cs="Times New Roman"/>
                <w:b/>
                <w:sz w:val="24"/>
                <w:szCs w:val="24"/>
              </w:rPr>
              <w:t>(2, 4)</w:t>
            </w:r>
          </w:p>
        </w:tc>
        <w:tc>
          <w:tcPr>
            <w:tcW w:w="2338" w:type="dxa"/>
            <w:vAlign w:val="center"/>
          </w:tcPr>
          <w:p w14:paraId="021182AD" w14:textId="77777777" w:rsidR="00FF523B" w:rsidRPr="00467B16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  <w:tr w:rsidR="00FF523B" w:rsidRPr="00467B16" w14:paraId="69F3EEB1" w14:textId="77777777" w:rsidTr="008F4C2A">
        <w:trPr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3FFEE3CA" w14:textId="77777777" w:rsidR="00FF523B" w:rsidRPr="00467B16" w:rsidRDefault="00FF523B" w:rsidP="008F4C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(1, 3)</w:t>
            </w:r>
          </w:p>
        </w:tc>
        <w:tc>
          <w:tcPr>
            <w:tcW w:w="2337" w:type="dxa"/>
            <w:vAlign w:val="center"/>
          </w:tcPr>
          <w:p w14:paraId="3075A090" w14:textId="77777777" w:rsidR="00FF523B" w:rsidRPr="00467B16" w:rsidRDefault="00FF523B" w:rsidP="008F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338" w:type="dxa"/>
            <w:vAlign w:val="center"/>
          </w:tcPr>
          <w:p w14:paraId="2B9D8889" w14:textId="77777777" w:rsidR="00FF523B" w:rsidRPr="00543C84" w:rsidRDefault="00FF523B" w:rsidP="008F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43C84">
              <w:rPr>
                <w:rFonts w:ascii="Times New Roman" w:hAnsi="Times New Roman" w:cs="Times New Roman"/>
                <w:b/>
                <w:sz w:val="24"/>
                <w:szCs w:val="24"/>
              </w:rPr>
              <w:t>(2, 5)</w:t>
            </w:r>
          </w:p>
        </w:tc>
        <w:tc>
          <w:tcPr>
            <w:tcW w:w="2338" w:type="dxa"/>
            <w:vAlign w:val="center"/>
          </w:tcPr>
          <w:p w14:paraId="558BA98A" w14:textId="77777777" w:rsidR="00FF523B" w:rsidRPr="00467B16" w:rsidRDefault="00FF523B" w:rsidP="008F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FF523B" w:rsidRPr="00467B16" w14:paraId="61A3365F" w14:textId="77777777" w:rsidTr="008F4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4E18FB27" w14:textId="77777777" w:rsidR="00FF523B" w:rsidRPr="00467B16" w:rsidRDefault="00FF523B" w:rsidP="008F4C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(1, 4)</w:t>
            </w:r>
          </w:p>
        </w:tc>
        <w:tc>
          <w:tcPr>
            <w:tcW w:w="2337" w:type="dxa"/>
            <w:vAlign w:val="center"/>
          </w:tcPr>
          <w:p w14:paraId="2F67F4DD" w14:textId="77777777" w:rsidR="00FF523B" w:rsidRPr="00467B16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338" w:type="dxa"/>
            <w:vAlign w:val="center"/>
          </w:tcPr>
          <w:p w14:paraId="42299921" w14:textId="77777777" w:rsidR="00FF523B" w:rsidRPr="00543C84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43C84">
              <w:rPr>
                <w:rFonts w:ascii="Times New Roman" w:hAnsi="Times New Roman" w:cs="Times New Roman"/>
                <w:b/>
                <w:sz w:val="24"/>
                <w:szCs w:val="24"/>
              </w:rPr>
              <w:t>(3, 4)</w:t>
            </w:r>
          </w:p>
        </w:tc>
        <w:tc>
          <w:tcPr>
            <w:tcW w:w="2338" w:type="dxa"/>
            <w:vAlign w:val="center"/>
          </w:tcPr>
          <w:p w14:paraId="50E44E78" w14:textId="77777777" w:rsidR="00FF523B" w:rsidRPr="00467B16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</w:tr>
      <w:tr w:rsidR="00FF523B" w:rsidRPr="00467B16" w14:paraId="141A96DA" w14:textId="77777777" w:rsidTr="008F4C2A">
        <w:trPr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4D69C01D" w14:textId="77777777" w:rsidR="00FF523B" w:rsidRPr="00467B16" w:rsidRDefault="00FF523B" w:rsidP="008F4C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(1, 5)</w:t>
            </w:r>
          </w:p>
        </w:tc>
        <w:tc>
          <w:tcPr>
            <w:tcW w:w="2337" w:type="dxa"/>
            <w:vAlign w:val="center"/>
          </w:tcPr>
          <w:p w14:paraId="6CFBFE10" w14:textId="77777777" w:rsidR="00FF523B" w:rsidRPr="00467B16" w:rsidRDefault="00FF523B" w:rsidP="008F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38" w:type="dxa"/>
            <w:vAlign w:val="center"/>
          </w:tcPr>
          <w:p w14:paraId="1A4E8A60" w14:textId="77777777" w:rsidR="00FF523B" w:rsidRPr="00543C84" w:rsidRDefault="00FF523B" w:rsidP="008F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43C84">
              <w:rPr>
                <w:rFonts w:ascii="Times New Roman" w:hAnsi="Times New Roman" w:cs="Times New Roman"/>
                <w:b/>
                <w:sz w:val="24"/>
                <w:szCs w:val="24"/>
              </w:rPr>
              <w:t>(3, 5)</w:t>
            </w:r>
          </w:p>
        </w:tc>
        <w:tc>
          <w:tcPr>
            <w:tcW w:w="2338" w:type="dxa"/>
            <w:vAlign w:val="center"/>
          </w:tcPr>
          <w:p w14:paraId="521F4157" w14:textId="77777777" w:rsidR="00FF523B" w:rsidRPr="00467B16" w:rsidRDefault="00FF523B" w:rsidP="008F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</w:tr>
      <w:tr w:rsidR="00FF523B" w:rsidRPr="00467B16" w14:paraId="3F24BBB8" w14:textId="77777777" w:rsidTr="008F4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5B19E06B" w14:textId="77777777" w:rsidR="00FF523B" w:rsidRPr="00467B16" w:rsidRDefault="00FF523B" w:rsidP="008F4C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(2, 3)</w:t>
            </w:r>
          </w:p>
        </w:tc>
        <w:tc>
          <w:tcPr>
            <w:tcW w:w="2337" w:type="dxa"/>
            <w:vAlign w:val="center"/>
          </w:tcPr>
          <w:p w14:paraId="0AC33DB2" w14:textId="77777777" w:rsidR="00FF523B" w:rsidRPr="00467B16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338" w:type="dxa"/>
            <w:vAlign w:val="center"/>
          </w:tcPr>
          <w:p w14:paraId="7F227A73" w14:textId="77777777" w:rsidR="00FF523B" w:rsidRPr="00543C84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43C84">
              <w:rPr>
                <w:rFonts w:ascii="Times New Roman" w:hAnsi="Times New Roman" w:cs="Times New Roman"/>
                <w:b/>
                <w:sz w:val="24"/>
                <w:szCs w:val="24"/>
              </w:rPr>
              <w:t>(4, 5)</w:t>
            </w:r>
          </w:p>
        </w:tc>
        <w:tc>
          <w:tcPr>
            <w:tcW w:w="2338" w:type="dxa"/>
            <w:vAlign w:val="center"/>
          </w:tcPr>
          <w:p w14:paraId="68C09518" w14:textId="77777777" w:rsidR="00FF523B" w:rsidRPr="00467B16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67B1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</w:tbl>
    <w:p w14:paraId="7F42614D" w14:textId="77777777" w:rsidR="00FF523B" w:rsidRDefault="00FF523B" w:rsidP="00FF523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09BB08C" w14:textId="77777777" w:rsidR="00FF523B" w:rsidRPr="00E63B01" w:rsidRDefault="00FF523B" w:rsidP="00FF523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0299C" wp14:editId="45993324">
                <wp:simplePos x="0" y="0"/>
                <wp:positionH relativeFrom="column">
                  <wp:posOffset>52070</wp:posOffset>
                </wp:positionH>
                <wp:positionV relativeFrom="paragraph">
                  <wp:posOffset>67945</wp:posOffset>
                </wp:positionV>
                <wp:extent cx="5570220" cy="4353560"/>
                <wp:effectExtent l="0" t="0" r="0" b="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220" cy="4353560"/>
                          <a:chOff x="0" y="0"/>
                          <a:chExt cx="5570220" cy="4353779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120869"/>
                            <a:ext cx="5570220" cy="4232910"/>
                            <a:chOff x="0" y="0"/>
                            <a:chExt cx="5570220" cy="4232954"/>
                          </a:xfrm>
                        </wpg:grpSpPr>
                        <wpg:grpSp>
                          <wpg:cNvPr id="22" name="Group 22"/>
                          <wpg:cNvGrpSpPr/>
                          <wpg:grpSpPr>
                            <a:xfrm>
                              <a:off x="0" y="0"/>
                              <a:ext cx="5570220" cy="3740785"/>
                              <a:chOff x="0" y="0"/>
                              <a:chExt cx="5570220" cy="3740785"/>
                            </a:xfrm>
                          </wpg:grpSpPr>
                          <pic:pic xmlns:pic="http://schemas.openxmlformats.org/drawingml/2006/picture">
                            <pic:nvPicPr>
                              <pic:cNvPr id="13" name="Picture 13" descr="confu_RVM_fold_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28800"/>
                                <a:ext cx="1912620" cy="1911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Picture 14" descr="confu_RVM_fold_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28800" y="1828800"/>
                                <a:ext cx="1912620" cy="1911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Picture 15" descr="confu_RVM_a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57600" y="1828800"/>
                                <a:ext cx="1912620" cy="1911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" name="Picture 17" descr="confu_RVM_fold_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Picture 19" descr="confu_RVM_fold_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28800" y="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" name="Picture 20" descr="confu_RVM_fold_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57600" y="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" name="Text Box 1"/>
                          <wps:cNvSpPr txBox="1"/>
                          <wps:spPr>
                            <a:xfrm>
                              <a:off x="0" y="3773214"/>
                              <a:ext cx="5485765" cy="45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492D30" w14:textId="77777777" w:rsidR="00FF523B" w:rsidRPr="00EF35D1" w:rsidRDefault="00FF523B" w:rsidP="00FF523B">
                                <w:pPr>
                                  <w:rPr>
                                    <w:sz w:val="21"/>
                                  </w:rPr>
                                </w:pPr>
                                <w:r w:rsidRPr="00EF35D1">
                                  <w:rPr>
                                    <w:sz w:val="21"/>
                                  </w:rPr>
                                  <w:t>Fig.1. Confusion matrix for RVM classifier on validation set 1 (a), validation set 2 (b), validation set 3 (c), validation set 4 (d), validation set 5 (e), and overall results (f).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" name="Text Box 4"/>
                        <wps:cNvSpPr txBox="1"/>
                        <wps:spPr>
                          <a:xfrm>
                            <a:off x="231227" y="0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576A7E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2054772" y="5256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9D5EBB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3883572" y="5256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48089F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225972" y="1834056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7F89AF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60027" y="1834056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D1FB2E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3883572" y="1834056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9DF03F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(f)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90299C" id="Group 49" o:spid="_x0000_s1026" style="position:absolute;margin-left:4.1pt;margin-top:5.35pt;width:438.6pt;height:342.8pt;z-index:251659264" coordsize="55702,435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">
                <v:group id="Group 23" o:spid="_x0000_s1027" style="position:absolute;top:1208;width:55702;height:42329" coordsize="55702,42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group id="Group 22" o:spid="_x0000_s1028" style="position:absolute;width:55702;height:37407" coordsize="55702,37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3" o:spid="_x0000_s1029" type="#_x0000_t75" alt="confu_RVM_fold_4" style="position:absolute;top:18288;width:19126;height:1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">
                      <v:imagedata r:id="rId11" o:title="confu_RVM_fold_4"/>
                      <v:path arrowok="t"/>
                    </v:shape>
                    <v:shape id="Picture 14" o:spid="_x0000_s1030" type="#_x0000_t75" alt="confu_RVM_fold_5" style="position:absolute;left:18288;top:18288;width:19126;height:1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">
                      <v:imagedata r:id="rId12" o:title="confu_RVM_fold_5"/>
                      <v:path arrowok="t"/>
                    </v:shape>
                    <v:shape id="Picture 15" o:spid="_x0000_s1031" type="#_x0000_t75" alt="confu_RVM_all" style="position:absolute;left:36576;top:18288;width:19126;height:1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">
                      <v:imagedata r:id="rId13" o:title="confu_RVM_all"/>
                      <v:path arrowok="t"/>
                    </v:shape>
                    <v:shape id="Picture 17" o:spid="_x0000_s1032" type="#_x0000_t75" alt="confu_RVM_fold_1" style="position:absolute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">
                      <v:imagedata r:id="rId14" o:title="confu_RVM_fold_1"/>
                      <v:path arrowok="t"/>
                    </v:shape>
                    <v:shape id="Picture 19" o:spid="_x0000_s1033" type="#_x0000_t75" alt="confu_RVM_fold_2" style="position:absolute;left:18288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">
                      <v:imagedata r:id="rId15" o:title="confu_RVM_fold_2"/>
                      <v:path arrowok="t"/>
                    </v:shape>
                    <v:shape id="Picture 20" o:spid="_x0000_s1034" type="#_x0000_t75" alt="confu_RVM_fold_3" style="position:absolute;left:36576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">
                      <v:imagedata r:id="rId16" o:title="confu_RVM_fold_3"/>
                      <v:path arrowok="t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35" type="#_x0000_t202" style="position:absolute;top:37732;width:54857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    <v:textbox>
                      <w:txbxContent>
                        <w:p w14:paraId="4A492D30" w14:textId="77777777" w:rsidR="00FF523B" w:rsidRPr="00EF35D1" w:rsidRDefault="00FF523B" w:rsidP="00FF523B">
                          <w:pPr>
                            <w:rPr>
                              <w:sz w:val="21"/>
                            </w:rPr>
                          </w:pPr>
                          <w:r w:rsidRPr="00EF35D1">
                            <w:rPr>
                              <w:sz w:val="21"/>
                            </w:rPr>
                            <w:t>Fig.1. Confusion matrix for RVM classifier on validation set 1 (a), validation set 2 (b), validation set 3 (c), validation set 4 (d), validation set 5 (e), and overall results (f).</w:t>
                          </w:r>
                        </w:p>
                      </w:txbxContent>
                    </v:textbox>
                  </v:shape>
                </v:group>
                <v:shape id="Text Box 4" o:spid="_x0000_s1036" type="#_x0000_t202" style="position:absolute;left:2312;width:344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74576A7E" w14:textId="77777777" w:rsidR="00FF523B" w:rsidRDefault="00FF523B" w:rsidP="00FF523B">
                        <w:r>
                          <w:rPr>
                            <w:rFonts w:hint="eastAsia"/>
                          </w:rPr>
                          <w:t>(a)</w:t>
                        </w:r>
                      </w:p>
                    </w:txbxContent>
                  </v:textbox>
                </v:shape>
                <v:shape id="Text Box 5" o:spid="_x0000_s1037" type="#_x0000_t202" style="position:absolute;left:20547;top:52;width:344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589D5EBB" w14:textId="77777777" w:rsidR="00FF523B" w:rsidRDefault="00FF523B" w:rsidP="00FF523B">
                        <w:r>
                          <w:rPr>
                            <w:rFonts w:hint="eastAsia"/>
                          </w:rPr>
                          <w:t>(b)</w:t>
                        </w:r>
                      </w:p>
                    </w:txbxContent>
                  </v:textbox>
                </v:shape>
                <v:shape id="Text Box 6" o:spid="_x0000_s1038" type="#_x0000_t202" style="position:absolute;left:38835;top:52;width:344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2848089F" w14:textId="77777777" w:rsidR="00FF523B" w:rsidRDefault="00FF523B" w:rsidP="00FF523B">
                        <w:r>
                          <w:rPr>
                            <w:rFonts w:hint="eastAsia"/>
                          </w:rPr>
                          <w:t>(c)</w:t>
                        </w:r>
                      </w:p>
                    </w:txbxContent>
                  </v:textbox>
                </v:shape>
                <v:shape id="Text Box 7" o:spid="_x0000_s1039" type="#_x0000_t202" style="position:absolute;left:2259;top:18340;width:344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6E7F89AF" w14:textId="77777777" w:rsidR="00FF523B" w:rsidRDefault="00FF523B" w:rsidP="00FF523B">
                        <w:r>
                          <w:rPr>
                            <w:rFonts w:hint="eastAsia"/>
                          </w:rPr>
                          <w:t>(d)</w:t>
                        </w:r>
                      </w:p>
                    </w:txbxContent>
                  </v:textbox>
                </v:shape>
                <v:shape id="Text Box 8" o:spid="_x0000_s1040" type="#_x0000_t202" style="position:absolute;left:20600;top:18340;width:344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2DD1FB2E" w14:textId="77777777" w:rsidR="00FF523B" w:rsidRDefault="00FF523B" w:rsidP="00FF523B">
                        <w:r>
                          <w:rPr>
                            <w:rFonts w:hint="eastAsia"/>
                          </w:rPr>
                          <w:t>(e)</w:t>
                        </w:r>
                      </w:p>
                    </w:txbxContent>
                  </v:textbox>
                </v:shape>
                <v:shape id="Text Box 9" o:spid="_x0000_s1041" type="#_x0000_t202" style="position:absolute;left:38835;top:18340;width:344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6B9DF03F" w14:textId="77777777" w:rsidR="00FF523B" w:rsidRDefault="00FF523B" w:rsidP="00FF523B">
                        <w:r>
                          <w:rPr>
                            <w:rFonts w:hint="eastAsia"/>
                          </w:rPr>
                          <w:t>(f)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FD0C226" w14:textId="77777777" w:rsidR="00FF523B" w:rsidRDefault="00FF523B" w:rsidP="00FF523B">
      <w:pPr>
        <w:pStyle w:val="ListParagraph"/>
        <w:numPr>
          <w:ilvl w:val="1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Support Vector Machines (SVM)</w:t>
      </w:r>
    </w:p>
    <w:p w14:paraId="66B51D18" w14:textId="77777777" w:rsidR="00FF523B" w:rsidRDefault="00FF523B" w:rsidP="00FF523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83C">
        <w:rPr>
          <w:rFonts w:ascii="Times New Roman" w:hAnsi="Times New Roman" w:cs="Times New Roman"/>
          <w:sz w:val="24"/>
          <w:szCs w:val="24"/>
        </w:rPr>
        <w:t>The 1</w:t>
      </w:r>
      <w:r w:rsidRPr="0072483C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72483C">
        <w:rPr>
          <w:rFonts w:ascii="Times New Roman" w:hAnsi="Times New Roman" w:cs="Times New Roman"/>
          <w:sz w:val="24"/>
          <w:szCs w:val="24"/>
        </w:rPr>
        <w:t xml:space="preserve"> fold of the cross validation get the best accuracy, so the parameters learned from 1</w:t>
      </w:r>
      <w:r w:rsidRPr="0072483C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72483C">
        <w:rPr>
          <w:rFonts w:ascii="Times New Roman" w:hAnsi="Times New Roman" w:cs="Times New Roman"/>
          <w:sz w:val="24"/>
          <w:szCs w:val="24"/>
        </w:rPr>
        <w:t xml:space="preserve"> fold is chosen, the number of </w:t>
      </w:r>
      <w:r>
        <w:rPr>
          <w:rFonts w:ascii="Times New Roman" w:hAnsi="Times New Roman" w:cs="Times New Roman"/>
          <w:sz w:val="24"/>
          <w:szCs w:val="24"/>
        </w:rPr>
        <w:t>Support</w:t>
      </w:r>
      <w:r w:rsidRPr="0072483C">
        <w:rPr>
          <w:rFonts w:ascii="Times New Roman" w:hAnsi="Times New Roman" w:cs="Times New Roman"/>
          <w:sz w:val="24"/>
          <w:szCs w:val="24"/>
        </w:rPr>
        <w:t xml:space="preserve"> Vectors for the chosen fold for each pair of two-class classifiers are shown below:</w:t>
      </w:r>
    </w:p>
    <w:p w14:paraId="4D2A1422" w14:textId="77777777" w:rsidR="00FF523B" w:rsidRPr="0072483C" w:rsidRDefault="00FF523B" w:rsidP="00FF523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14BD461" wp14:editId="751F6115">
                <wp:simplePos x="0" y="0"/>
                <wp:positionH relativeFrom="column">
                  <wp:posOffset>52705</wp:posOffset>
                </wp:positionH>
                <wp:positionV relativeFrom="paragraph">
                  <wp:posOffset>1798955</wp:posOffset>
                </wp:positionV>
                <wp:extent cx="5713730" cy="4274820"/>
                <wp:effectExtent l="0" t="0" r="1270" b="0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730" cy="4274820"/>
                          <a:chOff x="0" y="0"/>
                          <a:chExt cx="5713730" cy="4274995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0" y="42041"/>
                            <a:ext cx="5713730" cy="4232954"/>
                            <a:chOff x="0" y="0"/>
                            <a:chExt cx="5713730" cy="4232954"/>
                          </a:xfrm>
                        </wpg:grpSpPr>
                        <wpg:grpSp>
                          <wpg:cNvPr id="30" name="Group 30"/>
                          <wpg:cNvGrpSpPr/>
                          <wpg:grpSpPr>
                            <a:xfrm>
                              <a:off x="0" y="0"/>
                              <a:ext cx="5685790" cy="3741420"/>
                              <a:chOff x="0" y="0"/>
                              <a:chExt cx="5685834" cy="374142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Picture 24" descr="confu_SVM_fold_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Picture 25" descr="confu_SVM_fold_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944414" y="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6" name="Picture 26" descr="confu_SVM_fold_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73214" y="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7" name="Picture 27" descr="confu_SVM_fold_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2880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8" name="Picture 28" descr="confu_SVM_fold_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944414" y="182880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9" name="Picture 29" descr="confu_SVM_a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73214" y="182880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2" name="Text Box 2"/>
                          <wps:cNvSpPr txBox="1"/>
                          <wps:spPr>
                            <a:xfrm>
                              <a:off x="0" y="3773214"/>
                              <a:ext cx="5713730" cy="45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16873E" w14:textId="77777777" w:rsidR="00FF523B" w:rsidRPr="00EF35D1" w:rsidRDefault="00FF523B" w:rsidP="00FF523B">
                                <w:pPr>
                                  <w:rPr>
                                    <w:sz w:val="21"/>
                                  </w:rPr>
                                </w:pPr>
                                <w:r w:rsidRPr="00EF35D1">
                                  <w:rPr>
                                    <w:sz w:val="21"/>
                                  </w:rPr>
                                  <w:t>Fig.2. Confusion matrix for SVM classifier on validation set 1 (a), validation set 2 (b), validation set 3 (c), validation set 4 (d), validation set 5 (e), and overall results (f).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" name="Text Box 11"/>
                        <wps:cNvSpPr txBox="1"/>
                        <wps:spPr>
                          <a:xfrm>
                            <a:off x="168166" y="0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4F0DCB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2107324" y="0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10E65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3936124" y="0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221708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168166" y="1828800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DA3551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2112579" y="1828800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3C5318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3936124" y="1828800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4CBB6C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(f)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BD461" id="Group 48" o:spid="_x0000_s1042" style="position:absolute;left:0;text-align:left;margin-left:4.15pt;margin-top:141.65pt;width:449.9pt;height:336.6pt;z-index:251660288;mso-width-relative:margin;mso-height-relative:margin" coordsize="57137,427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">
                <v:group id="Group 31" o:spid="_x0000_s1043" style="position:absolute;top:420;width:57137;height:42329" coordsize="57137,42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Group 30" o:spid="_x0000_s1044" style="position:absolute;width:56857;height:37414" coordsize="56858,37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 id="Picture 24" o:spid="_x0000_s1045" type="#_x0000_t75" alt="confu_SVM_fold_1" style="position:absolute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">
                      <v:imagedata r:id="rId23" o:title="confu_SVM_fold_1"/>
                      <v:path arrowok="t"/>
                    </v:shape>
                    <v:shape id="Picture 25" o:spid="_x0000_s1046" type="#_x0000_t75" alt="confu_SVM_fold_2" style="position:absolute;left:19444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">
                      <v:imagedata r:id="rId24" o:title="confu_SVM_fold_2"/>
                      <v:path arrowok="t"/>
                    </v:shape>
                    <v:shape id="Picture 26" o:spid="_x0000_s1047" type="#_x0000_t75" alt="confu_SVM_fold_3" style="position:absolute;left:37732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">
                      <v:imagedata r:id="rId25" o:title="confu_SVM_fold_3"/>
                      <v:path arrowok="t"/>
                    </v:shape>
                    <v:shape id="Picture 27" o:spid="_x0000_s1048" type="#_x0000_t75" alt="confu_SVM_fold_4" style="position:absolute;top:18288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">
                      <v:imagedata r:id="rId26" o:title="confu_SVM_fold_4"/>
                      <v:path arrowok="t"/>
                    </v:shape>
                    <v:shape id="Picture 28" o:spid="_x0000_s1049" type="#_x0000_t75" alt="confu_SVM_fold_5" style="position:absolute;left:19444;top:18288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">
                      <v:imagedata r:id="rId27" o:title="confu_SVM_fold_5"/>
                      <v:path arrowok="t"/>
                    </v:shape>
                    <v:shape id="Picture 29" o:spid="_x0000_s1050" type="#_x0000_t75" alt="confu_SVM_all" style="position:absolute;left:37732;top:18288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">
                      <v:imagedata r:id="rId28" o:title="confu_SVM_all"/>
                      <v:path arrowok="t"/>
                    </v:shape>
                  </v:group>
                  <v:shape id="Text Box 2" o:spid="_x0000_s1051" type="#_x0000_t202" style="position:absolute;top:37732;width:57137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2516873E" w14:textId="77777777" w:rsidR="00FF523B" w:rsidRPr="00EF35D1" w:rsidRDefault="00FF523B" w:rsidP="00FF523B">
                          <w:pPr>
                            <w:rPr>
                              <w:sz w:val="21"/>
                            </w:rPr>
                          </w:pPr>
                          <w:r w:rsidRPr="00EF35D1">
                            <w:rPr>
                              <w:sz w:val="21"/>
                            </w:rPr>
                            <w:t>Fig.2. Confusion matrix for SVM classifier on validation set 1 (a), validation set 2 (b), validation set 3 (c), validation set 4 (d), validation set 5 (e), and overall results (f).</w:t>
                          </w:r>
                        </w:p>
                      </w:txbxContent>
                    </v:textbox>
                  </v:shape>
                </v:group>
                <v:shape id="Text Box 11" o:spid="_x0000_s1052" type="#_x0000_t202" style="position:absolute;left:1681;width:344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6C4F0DCB" w14:textId="77777777" w:rsidR="00FF523B" w:rsidRDefault="00FF523B" w:rsidP="00FF523B">
                        <w:r>
                          <w:rPr>
                            <w:rFonts w:hint="eastAsia"/>
                          </w:rPr>
                          <w:t>(a)</w:t>
                        </w:r>
                      </w:p>
                    </w:txbxContent>
                  </v:textbox>
                </v:shape>
                <v:shape id="Text Box 12" o:spid="_x0000_s1053" type="#_x0000_t202" style="position:absolute;left:21073;width:344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2FD10E65" w14:textId="77777777" w:rsidR="00FF523B" w:rsidRDefault="00FF523B" w:rsidP="00FF523B">
                        <w:r>
                          <w:rPr>
                            <w:rFonts w:hint="eastAsia"/>
                          </w:rPr>
                          <w:t>(b)</w:t>
                        </w:r>
                      </w:p>
                    </w:txbxContent>
                  </v:textbox>
                </v:shape>
                <v:shape id="Text Box 16" o:spid="_x0000_s1054" type="#_x0000_t202" style="position:absolute;left:39361;width:344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02221708" w14:textId="77777777" w:rsidR="00FF523B" w:rsidRDefault="00FF523B" w:rsidP="00FF523B">
                        <w:r>
                          <w:rPr>
                            <w:rFonts w:hint="eastAsia"/>
                          </w:rPr>
                          <w:t>(c)</w:t>
                        </w:r>
                      </w:p>
                    </w:txbxContent>
                  </v:textbox>
                </v:shape>
                <v:shape id="Text Box 18" o:spid="_x0000_s1055" type="#_x0000_t202" style="position:absolute;left:1681;top:18288;width:344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0DA3551" w14:textId="77777777" w:rsidR="00FF523B" w:rsidRDefault="00FF523B" w:rsidP="00FF523B">
                        <w:r>
                          <w:rPr>
                            <w:rFonts w:hint="eastAsia"/>
                          </w:rPr>
                          <w:t>(d)</w:t>
                        </w:r>
                      </w:p>
                    </w:txbxContent>
                  </v:textbox>
                </v:shape>
                <v:shape id="Text Box 21" o:spid="_x0000_s1056" type="#_x0000_t202" style="position:absolute;left:21125;top:18288;width:344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7E3C5318" w14:textId="77777777" w:rsidR="00FF523B" w:rsidRDefault="00FF523B" w:rsidP="00FF523B">
                        <w:r>
                          <w:rPr>
                            <w:rFonts w:hint="eastAsia"/>
                          </w:rPr>
                          <w:t>(e)</w:t>
                        </w:r>
                      </w:p>
                    </w:txbxContent>
                  </v:textbox>
                </v:shape>
                <v:shape id="Text Box 40" o:spid="_x0000_s1057" type="#_x0000_t202" style="position:absolute;left:39361;top:18288;width:344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6B4CBB6C" w14:textId="77777777" w:rsidR="00FF523B" w:rsidRDefault="00FF523B" w:rsidP="00FF523B">
                        <w:r>
                          <w:rPr>
                            <w:rFonts w:hint="eastAsia"/>
                          </w:rPr>
                          <w:t>(f)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Table.2 </w:t>
      </w:r>
      <w:proofErr w:type="gramStart"/>
      <w:r>
        <w:rPr>
          <w:rFonts w:ascii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number of support vectors for each binary classifier in 1</w:t>
      </w:r>
      <w:r w:rsidRPr="00C9093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fold for SVM.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F523B" w:rsidRPr="00E158C0" w14:paraId="7D987FE9" w14:textId="77777777" w:rsidTr="008F4C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62534433" w14:textId="77777777" w:rsidR="00FF523B" w:rsidRPr="00E158C0" w:rsidRDefault="00FF523B" w:rsidP="008F4C2A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Two-class classifier</w:t>
            </w:r>
          </w:p>
        </w:tc>
        <w:tc>
          <w:tcPr>
            <w:tcW w:w="2337" w:type="dxa"/>
            <w:vAlign w:val="center"/>
          </w:tcPr>
          <w:p w14:paraId="2F6C4F4A" w14:textId="77777777" w:rsidR="00FF523B" w:rsidRDefault="00FF523B" w:rsidP="008F4C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 xml:space="preserve">Number of </w:t>
            </w:r>
          </w:p>
          <w:p w14:paraId="692A9FE6" w14:textId="77777777" w:rsidR="00FF523B" w:rsidRPr="00E158C0" w:rsidRDefault="00FF523B" w:rsidP="008F4C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Support</w:t>
            </w: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 xml:space="preserve"> Vectors</w:t>
            </w:r>
          </w:p>
        </w:tc>
        <w:tc>
          <w:tcPr>
            <w:tcW w:w="2338" w:type="dxa"/>
            <w:vAlign w:val="center"/>
          </w:tcPr>
          <w:p w14:paraId="2345287A" w14:textId="77777777" w:rsidR="00FF523B" w:rsidRPr="00E158C0" w:rsidRDefault="00FF523B" w:rsidP="008F4C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Two-class classifier</w:t>
            </w:r>
          </w:p>
        </w:tc>
        <w:tc>
          <w:tcPr>
            <w:tcW w:w="2338" w:type="dxa"/>
            <w:vAlign w:val="center"/>
          </w:tcPr>
          <w:p w14:paraId="2F2E95B5" w14:textId="77777777" w:rsidR="00FF523B" w:rsidRDefault="00FF523B" w:rsidP="008F4C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 xml:space="preserve">Number of </w:t>
            </w:r>
          </w:p>
          <w:p w14:paraId="2931FBE0" w14:textId="77777777" w:rsidR="00FF523B" w:rsidRPr="00E158C0" w:rsidRDefault="00FF523B" w:rsidP="008F4C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Support</w:t>
            </w: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 xml:space="preserve"> Vectors</w:t>
            </w:r>
          </w:p>
        </w:tc>
      </w:tr>
      <w:tr w:rsidR="00FF523B" w:rsidRPr="00E158C0" w14:paraId="3C5BB1F7" w14:textId="77777777" w:rsidTr="008F4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5E700F0B" w14:textId="77777777" w:rsidR="00FF523B" w:rsidRPr="00E158C0" w:rsidRDefault="00FF523B" w:rsidP="008F4C2A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(1, 2)</w:t>
            </w:r>
          </w:p>
        </w:tc>
        <w:tc>
          <w:tcPr>
            <w:tcW w:w="2337" w:type="dxa"/>
            <w:vAlign w:val="center"/>
          </w:tcPr>
          <w:p w14:paraId="0BFE0D83" w14:textId="77777777" w:rsidR="00FF523B" w:rsidRPr="00E158C0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367</w:t>
            </w:r>
          </w:p>
        </w:tc>
        <w:tc>
          <w:tcPr>
            <w:tcW w:w="2338" w:type="dxa"/>
            <w:vAlign w:val="center"/>
          </w:tcPr>
          <w:p w14:paraId="2C591F60" w14:textId="77777777" w:rsidR="00FF523B" w:rsidRPr="00543C84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543C84">
              <w:rPr>
                <w:rFonts w:ascii="Times New Roman" w:hAnsi="Times New Roman" w:cs="Times New Roman"/>
                <w:b/>
                <w:sz w:val="24"/>
                <w:szCs w:val="20"/>
              </w:rPr>
              <w:t>(2, 4)</w:t>
            </w:r>
          </w:p>
        </w:tc>
        <w:tc>
          <w:tcPr>
            <w:tcW w:w="2338" w:type="dxa"/>
            <w:vAlign w:val="center"/>
          </w:tcPr>
          <w:p w14:paraId="721575F8" w14:textId="77777777" w:rsidR="00FF523B" w:rsidRPr="00E158C0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1041</w:t>
            </w:r>
          </w:p>
        </w:tc>
      </w:tr>
      <w:tr w:rsidR="00FF523B" w:rsidRPr="00E158C0" w14:paraId="753A9D09" w14:textId="77777777" w:rsidTr="008F4C2A">
        <w:trPr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24C728C6" w14:textId="77777777" w:rsidR="00FF523B" w:rsidRPr="00E158C0" w:rsidRDefault="00FF523B" w:rsidP="008F4C2A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(1, 3)</w:t>
            </w:r>
          </w:p>
        </w:tc>
        <w:tc>
          <w:tcPr>
            <w:tcW w:w="2337" w:type="dxa"/>
            <w:vAlign w:val="center"/>
          </w:tcPr>
          <w:p w14:paraId="0773F7D2" w14:textId="77777777" w:rsidR="00FF523B" w:rsidRPr="00E158C0" w:rsidRDefault="00FF523B" w:rsidP="008F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426</w:t>
            </w:r>
          </w:p>
        </w:tc>
        <w:tc>
          <w:tcPr>
            <w:tcW w:w="2338" w:type="dxa"/>
            <w:vAlign w:val="center"/>
          </w:tcPr>
          <w:p w14:paraId="06F6D622" w14:textId="77777777" w:rsidR="00FF523B" w:rsidRPr="00543C84" w:rsidRDefault="00FF523B" w:rsidP="008F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543C84">
              <w:rPr>
                <w:rFonts w:ascii="Times New Roman" w:hAnsi="Times New Roman" w:cs="Times New Roman"/>
                <w:b/>
                <w:sz w:val="24"/>
                <w:szCs w:val="20"/>
              </w:rPr>
              <w:t>(2, 5)</w:t>
            </w:r>
          </w:p>
        </w:tc>
        <w:tc>
          <w:tcPr>
            <w:tcW w:w="2338" w:type="dxa"/>
            <w:vAlign w:val="center"/>
          </w:tcPr>
          <w:p w14:paraId="46819B96" w14:textId="77777777" w:rsidR="00FF523B" w:rsidRPr="00E158C0" w:rsidRDefault="00FF523B" w:rsidP="008F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278</w:t>
            </w:r>
          </w:p>
        </w:tc>
      </w:tr>
      <w:tr w:rsidR="00FF523B" w:rsidRPr="00E158C0" w14:paraId="526859F6" w14:textId="77777777" w:rsidTr="008F4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64A7506A" w14:textId="77777777" w:rsidR="00FF523B" w:rsidRPr="00E158C0" w:rsidRDefault="00FF523B" w:rsidP="008F4C2A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(1, 4)</w:t>
            </w:r>
          </w:p>
        </w:tc>
        <w:tc>
          <w:tcPr>
            <w:tcW w:w="2337" w:type="dxa"/>
            <w:vAlign w:val="center"/>
          </w:tcPr>
          <w:p w14:paraId="01C4CCF3" w14:textId="77777777" w:rsidR="00FF523B" w:rsidRPr="00E158C0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318</w:t>
            </w:r>
          </w:p>
        </w:tc>
        <w:tc>
          <w:tcPr>
            <w:tcW w:w="2338" w:type="dxa"/>
            <w:vAlign w:val="center"/>
          </w:tcPr>
          <w:p w14:paraId="75F742F7" w14:textId="77777777" w:rsidR="00FF523B" w:rsidRPr="00543C84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543C84">
              <w:rPr>
                <w:rFonts w:ascii="Times New Roman" w:hAnsi="Times New Roman" w:cs="Times New Roman"/>
                <w:b/>
                <w:sz w:val="24"/>
                <w:szCs w:val="20"/>
              </w:rPr>
              <w:t>(3, 4)</w:t>
            </w:r>
          </w:p>
        </w:tc>
        <w:tc>
          <w:tcPr>
            <w:tcW w:w="2338" w:type="dxa"/>
            <w:vAlign w:val="center"/>
          </w:tcPr>
          <w:p w14:paraId="29D102E2" w14:textId="77777777" w:rsidR="00FF523B" w:rsidRPr="00E158C0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393</w:t>
            </w:r>
          </w:p>
        </w:tc>
      </w:tr>
      <w:tr w:rsidR="00FF523B" w:rsidRPr="00E158C0" w14:paraId="7EB4CB0E" w14:textId="77777777" w:rsidTr="008F4C2A">
        <w:trPr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0850259C" w14:textId="77777777" w:rsidR="00FF523B" w:rsidRPr="00E158C0" w:rsidRDefault="00FF523B" w:rsidP="008F4C2A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(1, 5)</w:t>
            </w:r>
          </w:p>
        </w:tc>
        <w:tc>
          <w:tcPr>
            <w:tcW w:w="2337" w:type="dxa"/>
            <w:vAlign w:val="center"/>
          </w:tcPr>
          <w:p w14:paraId="05BF9317" w14:textId="77777777" w:rsidR="00FF523B" w:rsidRPr="00E158C0" w:rsidRDefault="00FF523B" w:rsidP="008F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303</w:t>
            </w:r>
          </w:p>
        </w:tc>
        <w:tc>
          <w:tcPr>
            <w:tcW w:w="2338" w:type="dxa"/>
            <w:vAlign w:val="center"/>
          </w:tcPr>
          <w:p w14:paraId="217A7C6D" w14:textId="77777777" w:rsidR="00FF523B" w:rsidRPr="00543C84" w:rsidRDefault="00FF523B" w:rsidP="008F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543C84">
              <w:rPr>
                <w:rFonts w:ascii="Times New Roman" w:hAnsi="Times New Roman" w:cs="Times New Roman"/>
                <w:b/>
                <w:sz w:val="24"/>
                <w:szCs w:val="20"/>
              </w:rPr>
              <w:t>(3, 5)</w:t>
            </w:r>
          </w:p>
        </w:tc>
        <w:tc>
          <w:tcPr>
            <w:tcW w:w="2338" w:type="dxa"/>
            <w:vAlign w:val="center"/>
          </w:tcPr>
          <w:p w14:paraId="7304155F" w14:textId="77777777" w:rsidR="00FF523B" w:rsidRPr="00E158C0" w:rsidRDefault="00FF523B" w:rsidP="008F4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651</w:t>
            </w:r>
          </w:p>
        </w:tc>
      </w:tr>
      <w:tr w:rsidR="00FF523B" w:rsidRPr="00E158C0" w14:paraId="3A5EF08D" w14:textId="77777777" w:rsidTr="008F4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78DEC780" w14:textId="77777777" w:rsidR="00FF523B" w:rsidRPr="00E158C0" w:rsidRDefault="00FF523B" w:rsidP="008F4C2A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(2, 3)</w:t>
            </w:r>
          </w:p>
        </w:tc>
        <w:tc>
          <w:tcPr>
            <w:tcW w:w="2337" w:type="dxa"/>
            <w:vAlign w:val="center"/>
          </w:tcPr>
          <w:p w14:paraId="15987D9A" w14:textId="77777777" w:rsidR="00FF523B" w:rsidRPr="00E158C0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302</w:t>
            </w:r>
          </w:p>
        </w:tc>
        <w:tc>
          <w:tcPr>
            <w:tcW w:w="2338" w:type="dxa"/>
            <w:vAlign w:val="center"/>
          </w:tcPr>
          <w:p w14:paraId="1617396A" w14:textId="77777777" w:rsidR="00FF523B" w:rsidRPr="00543C84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543C84">
              <w:rPr>
                <w:rFonts w:ascii="Times New Roman" w:hAnsi="Times New Roman" w:cs="Times New Roman"/>
                <w:b/>
                <w:sz w:val="24"/>
                <w:szCs w:val="20"/>
              </w:rPr>
              <w:t>(4, 5)</w:t>
            </w:r>
          </w:p>
        </w:tc>
        <w:tc>
          <w:tcPr>
            <w:tcW w:w="2338" w:type="dxa"/>
            <w:vAlign w:val="center"/>
          </w:tcPr>
          <w:p w14:paraId="14026164" w14:textId="77777777" w:rsidR="00FF523B" w:rsidRPr="00E158C0" w:rsidRDefault="00FF523B" w:rsidP="008F4C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0"/>
              </w:rPr>
            </w:pPr>
            <w:r w:rsidRPr="00E158C0">
              <w:rPr>
                <w:rFonts w:ascii="Times New Roman" w:hAnsi="Times New Roman" w:cs="Times New Roman"/>
                <w:sz w:val="24"/>
                <w:szCs w:val="20"/>
              </w:rPr>
              <w:t>606</w:t>
            </w:r>
          </w:p>
        </w:tc>
      </w:tr>
    </w:tbl>
    <w:p w14:paraId="673F260A" w14:textId="77777777" w:rsidR="00FF523B" w:rsidRDefault="00FF523B" w:rsidP="00FF523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CA33F25" w14:textId="77777777" w:rsidR="00FF523B" w:rsidRPr="00E63B01" w:rsidRDefault="00FF523B" w:rsidP="00FF523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DBA75C4" w14:textId="77777777" w:rsidR="00FF523B" w:rsidRDefault="00FF523B" w:rsidP="00FF523B">
      <w:pPr>
        <w:pStyle w:val="ListParagraph"/>
        <w:spacing w:after="0" w:line="480" w:lineRule="auto"/>
        <w:ind w:left="792"/>
        <w:rPr>
          <w:rFonts w:ascii="Times New Roman" w:hAnsi="Times New Roman" w:cs="Times New Roman"/>
          <w:sz w:val="24"/>
          <w:szCs w:val="24"/>
        </w:rPr>
      </w:pPr>
    </w:p>
    <w:p w14:paraId="1544957B" w14:textId="77777777" w:rsidR="00FF523B" w:rsidRDefault="00FF523B" w:rsidP="00FF523B">
      <w:pPr>
        <w:pStyle w:val="ListParagraph"/>
        <w:numPr>
          <w:ilvl w:val="1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Gaussian Process Regression (GPR)</w:t>
      </w:r>
    </w:p>
    <w:p w14:paraId="032748C8" w14:textId="77777777" w:rsidR="00FF523B" w:rsidRPr="0056161E" w:rsidRDefault="00FF523B" w:rsidP="00FF523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83C">
        <w:rPr>
          <w:rFonts w:ascii="Times New Roman" w:hAnsi="Times New Roman" w:cs="Times New Roman"/>
          <w:sz w:val="24"/>
          <w:szCs w:val="24"/>
        </w:rPr>
        <w:t>The 1</w:t>
      </w:r>
      <w:r w:rsidRPr="0072483C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72483C">
        <w:rPr>
          <w:rFonts w:ascii="Times New Roman" w:hAnsi="Times New Roman" w:cs="Times New Roman"/>
          <w:sz w:val="24"/>
          <w:szCs w:val="24"/>
        </w:rPr>
        <w:t xml:space="preserve"> fold of the cross validation get the best accuracy, so the parameters learned from 1</w:t>
      </w:r>
      <w:r w:rsidRPr="0072483C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72483C">
        <w:rPr>
          <w:rFonts w:ascii="Times New Roman" w:hAnsi="Times New Roman" w:cs="Times New Roman"/>
          <w:sz w:val="24"/>
          <w:szCs w:val="24"/>
        </w:rPr>
        <w:t xml:space="preserve"> fold is chosen</w:t>
      </w:r>
      <w:r>
        <w:rPr>
          <w:rFonts w:ascii="Times New Roman" w:hAnsi="Times New Roman" w:cs="Times New Roman"/>
          <w:sz w:val="24"/>
          <w:szCs w:val="24"/>
        </w:rPr>
        <w:t xml:space="preserve"> to get the overall confusion matrix.</w:t>
      </w:r>
    </w:p>
    <w:p w14:paraId="151FE3DF" w14:textId="77777777" w:rsidR="00FF523B" w:rsidRDefault="00FF523B" w:rsidP="00FF523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DC4648" wp14:editId="50812879">
                <wp:simplePos x="0" y="0"/>
                <wp:positionH relativeFrom="column">
                  <wp:posOffset>52070</wp:posOffset>
                </wp:positionH>
                <wp:positionV relativeFrom="paragraph">
                  <wp:posOffset>231775</wp:posOffset>
                </wp:positionV>
                <wp:extent cx="5711825" cy="4237990"/>
                <wp:effectExtent l="0" t="0" r="0" b="3810"/>
                <wp:wrapTopAndBottom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1825" cy="4237990"/>
                          <a:chOff x="0" y="0"/>
                          <a:chExt cx="5711825" cy="4238209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120869"/>
                            <a:ext cx="5711825" cy="4117340"/>
                            <a:chOff x="0" y="0"/>
                            <a:chExt cx="5712328" cy="4117340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>
                              <a:off x="0" y="0"/>
                              <a:ext cx="5570220" cy="3741420"/>
                              <a:chOff x="0" y="0"/>
                              <a:chExt cx="5570220" cy="3741420"/>
                            </a:xfrm>
                          </wpg:grpSpPr>
                          <pic:pic xmlns:pic="http://schemas.openxmlformats.org/drawingml/2006/picture">
                            <pic:nvPicPr>
                              <pic:cNvPr id="32" name="Picture 32" descr="confu_GPR_fold_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3" name="Picture 33" descr="confu_GPR_fold_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28800" y="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" name="Picture 34" descr="confu_GPR_fold_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57600" y="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5" name="Picture 35" descr="confu_GPR_fold_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2880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6" name="Picture 36" descr="confu_GPR_fold_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28800" y="182880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" name="Picture 37" descr="confu_GPR_a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57600" y="1828800"/>
                                <a:ext cx="1912620" cy="1912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3" name="Text Box 3"/>
                          <wps:cNvSpPr txBox="1"/>
                          <wps:spPr>
                            <a:xfrm>
                              <a:off x="110358" y="3657600"/>
                              <a:ext cx="5601970" cy="45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BF1A3D" w14:textId="77777777" w:rsidR="00FF523B" w:rsidRPr="00EF35D1" w:rsidRDefault="00FF523B" w:rsidP="00FF523B">
                                <w:pPr>
                                  <w:rPr>
                                    <w:sz w:val="21"/>
                                  </w:rPr>
                                </w:pPr>
                                <w:r w:rsidRPr="00EF35D1">
                                  <w:rPr>
                                    <w:sz w:val="21"/>
                                  </w:rPr>
                                  <w:t>Fig.3. Confusion matrix for GPR classifier on validation set 1 (a), validation set 2 (b), validation set 3 (c), validation set 4 (d), validation set 5 (e), and overall results (f).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162910" y="0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5E87AD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1986455" y="5255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87D8E1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815255" y="5255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981232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157655" y="1834055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FED590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1991710" y="1834055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53E781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3815255" y="1834055"/>
                            <a:ext cx="34417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E512CF" w14:textId="77777777" w:rsidR="00FF523B" w:rsidRDefault="00FF523B" w:rsidP="00FF523B">
                              <w:r>
                                <w:rPr>
                                  <w:rFonts w:hint="eastAsia"/>
                                </w:rPr>
                                <w:t>(f)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DC4648" id="Group 47" o:spid="_x0000_s1058" style="position:absolute;margin-left:4.1pt;margin-top:18.25pt;width:449.75pt;height:333.7pt;z-index:251661312" coordsize="57118,423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">
                <v:group id="Group 39" o:spid="_x0000_s1059" style="position:absolute;top:1208;width:57118;height:41174" coordsize="57123,4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group id="Group 38" o:spid="_x0000_s1060" style="position:absolute;width:55702;height:37414" coordsize="55702,37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shape id="Picture 32" o:spid="_x0000_s1061" type="#_x0000_t75" alt="confu_GPR_fold_1" style="position:absolute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">
                      <v:imagedata r:id="rId35" o:title="confu_GPR_fold_1"/>
                      <v:path arrowok="t"/>
                    </v:shape>
                    <v:shape id="Picture 33" o:spid="_x0000_s1062" type="#_x0000_t75" alt="confu_GPR_fold_2" style="position:absolute;left:18288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">
                      <v:imagedata r:id="rId36" o:title="confu_GPR_fold_2"/>
                      <v:path arrowok="t"/>
                    </v:shape>
                    <v:shape id="Picture 34" o:spid="_x0000_s1063" type="#_x0000_t75" alt="confu_GPR_fold_3" style="position:absolute;left:36576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">
                      <v:imagedata r:id="rId37" o:title="confu_GPR_fold_3"/>
                      <v:path arrowok="t"/>
                    </v:shape>
                    <v:shape id="Picture 35" o:spid="_x0000_s1064" type="#_x0000_t75" alt="confu_GPR_fold_4" style="position:absolute;top:18288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">
                      <v:imagedata r:id="rId38" o:title="confu_GPR_fold_4"/>
                      <v:path arrowok="t"/>
                    </v:shape>
                    <v:shape id="Picture 36" o:spid="_x0000_s1065" type="#_x0000_t75" alt="confu_GPR_fold_5" style="position:absolute;left:18288;top:18288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">
                      <v:imagedata r:id="rId39" o:title="confu_GPR_fold_5"/>
                      <v:path arrowok="t"/>
                    </v:shape>
                    <v:shape id="Picture 37" o:spid="_x0000_s1066" type="#_x0000_t75" alt="confu_GPR_all" style="position:absolute;left:36576;top:18288;width:19126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">
                      <v:imagedata r:id="rId40" o:title="confu_GPR_all"/>
                      <v:path arrowok="t"/>
                    </v:shape>
                  </v:group>
                  <v:shape id="Text Box 3" o:spid="_x0000_s1067" type="#_x0000_t202" style="position:absolute;left:1103;top:36576;width:56020;height:4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14:paraId="79BF1A3D" w14:textId="77777777" w:rsidR="00FF523B" w:rsidRPr="00EF35D1" w:rsidRDefault="00FF523B" w:rsidP="00FF523B">
                          <w:pPr>
                            <w:rPr>
                              <w:sz w:val="21"/>
                            </w:rPr>
                          </w:pPr>
                          <w:r w:rsidRPr="00EF35D1">
                            <w:rPr>
                              <w:sz w:val="21"/>
                            </w:rPr>
                            <w:t>Fig.3. Confusion matrix for GPR classifier on validation set 1 (a), validation set 2 (b), validation set 3 (c), validation set 4 (d), validation set 5 (e), and overall results (f).</w:t>
                          </w:r>
                        </w:p>
                      </w:txbxContent>
                    </v:textbox>
                  </v:shape>
                </v:group>
                <v:shape id="Text Box 41" o:spid="_x0000_s1068" type="#_x0000_t202" style="position:absolute;left:1629;width:344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335E87AD" w14:textId="77777777" w:rsidR="00FF523B" w:rsidRDefault="00FF523B" w:rsidP="00FF523B">
                        <w:r>
                          <w:rPr>
                            <w:rFonts w:hint="eastAsia"/>
                          </w:rPr>
                          <w:t>(a)</w:t>
                        </w:r>
                      </w:p>
                    </w:txbxContent>
                  </v:textbox>
                </v:shape>
                <v:shape id="Text Box 42" o:spid="_x0000_s1069" type="#_x0000_t202" style="position:absolute;left:19864;top:52;width:344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4C87D8E1" w14:textId="77777777" w:rsidR="00FF523B" w:rsidRDefault="00FF523B" w:rsidP="00FF523B">
                        <w:r>
                          <w:rPr>
                            <w:rFonts w:hint="eastAsia"/>
                          </w:rPr>
                          <w:t>(b)</w:t>
                        </w:r>
                      </w:p>
                    </w:txbxContent>
                  </v:textbox>
                </v:shape>
                <v:shape id="Text Box 43" o:spid="_x0000_s1070" type="#_x0000_t202" style="position:absolute;left:38152;top:52;width:344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12981232" w14:textId="77777777" w:rsidR="00FF523B" w:rsidRDefault="00FF523B" w:rsidP="00FF523B">
                        <w:r>
                          <w:rPr>
                            <w:rFonts w:hint="eastAsia"/>
                          </w:rPr>
                          <w:t>(c)</w:t>
                        </w:r>
                      </w:p>
                    </w:txbxContent>
                  </v:textbox>
                </v:shape>
                <v:shape id="Text Box 44" o:spid="_x0000_s1071" type="#_x0000_t202" style="position:absolute;left:1576;top:18340;width:344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6EFED590" w14:textId="77777777" w:rsidR="00FF523B" w:rsidRDefault="00FF523B" w:rsidP="00FF523B">
                        <w:r>
                          <w:rPr>
                            <w:rFonts w:hint="eastAsia"/>
                          </w:rPr>
                          <w:t>(d)</w:t>
                        </w:r>
                      </w:p>
                    </w:txbxContent>
                  </v:textbox>
                </v:shape>
                <v:shape id="Text Box 45" o:spid="_x0000_s1072" type="#_x0000_t202" style="position:absolute;left:19917;top:18340;width:344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14:paraId="4153E781" w14:textId="77777777" w:rsidR="00FF523B" w:rsidRDefault="00FF523B" w:rsidP="00FF523B">
                        <w:r>
                          <w:rPr>
                            <w:rFonts w:hint="eastAsia"/>
                          </w:rPr>
                          <w:t>(e)</w:t>
                        </w:r>
                      </w:p>
                    </w:txbxContent>
                  </v:textbox>
                </v:shape>
                <v:shape id="Text Box 46" o:spid="_x0000_s1073" type="#_x0000_t202" style="position:absolute;left:38152;top:18340;width:344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14:paraId="4AE512CF" w14:textId="77777777" w:rsidR="00FF523B" w:rsidRDefault="00FF523B" w:rsidP="00FF523B">
                        <w:r>
                          <w:rPr>
                            <w:rFonts w:hint="eastAsia"/>
                          </w:rPr>
                          <w:t>(f)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37592DF" w14:textId="77777777" w:rsidR="00FF523B" w:rsidRPr="00161EBD" w:rsidRDefault="00FF523B" w:rsidP="00FF523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BF82FE8" w14:textId="52A8C3F4" w:rsidR="00FF523B" w:rsidRDefault="00FF523B" w:rsidP="00536E8B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Observations: For all three algorithms, the results shown are those with Gaussian kernel used. We can see that the GPR method gets a little better result compared to other two algorithms. What is more, the total training procedure t</w:t>
      </w:r>
      <w:r w:rsidR="008774D9">
        <w:rPr>
          <w:rFonts w:ascii="Times New Roman" w:hAnsi="Times New Roman" w:cs="Times New Roman"/>
          <w:sz w:val="24"/>
          <w:szCs w:val="24"/>
        </w:rPr>
        <w:t>ook SVM an average time of 421.85 seconds, took</w:t>
      </w:r>
      <w:r>
        <w:rPr>
          <w:rFonts w:ascii="Times New Roman" w:hAnsi="Times New Roman" w:cs="Times New Roman"/>
          <w:sz w:val="24"/>
          <w:szCs w:val="24"/>
        </w:rPr>
        <w:t xml:space="preserve"> RVM </w:t>
      </w:r>
      <w:r w:rsidR="008774D9">
        <w:rPr>
          <w:rFonts w:ascii="Times New Roman" w:hAnsi="Times New Roman" w:cs="Times New Roman"/>
          <w:sz w:val="24"/>
          <w:szCs w:val="24"/>
        </w:rPr>
        <w:t xml:space="preserve">an average time of </w:t>
      </w:r>
      <w:r>
        <w:rPr>
          <w:rFonts w:ascii="Times New Roman" w:hAnsi="Times New Roman" w:cs="Times New Roman"/>
          <w:sz w:val="24"/>
          <w:szCs w:val="24"/>
        </w:rPr>
        <w:t xml:space="preserve">1428.62 seconds, </w:t>
      </w:r>
      <w:r w:rsidR="008774D9">
        <w:rPr>
          <w:rFonts w:ascii="Times New Roman" w:hAnsi="Times New Roman" w:cs="Times New Roman"/>
          <w:sz w:val="24"/>
          <w:szCs w:val="24"/>
        </w:rPr>
        <w:t xml:space="preserve">while </w:t>
      </w:r>
      <w:r>
        <w:rPr>
          <w:rFonts w:ascii="Times New Roman" w:hAnsi="Times New Roman" w:cs="Times New Roman"/>
          <w:sz w:val="24"/>
          <w:szCs w:val="24"/>
        </w:rPr>
        <w:t>t</w:t>
      </w:r>
      <w:r w:rsidR="008774D9">
        <w:rPr>
          <w:rFonts w:ascii="Times New Roman" w:hAnsi="Times New Roman" w:cs="Times New Roman"/>
          <w:sz w:val="24"/>
          <w:szCs w:val="24"/>
        </w:rPr>
        <w:t xml:space="preserve">ook </w:t>
      </w:r>
      <w:r>
        <w:rPr>
          <w:rFonts w:ascii="Times New Roman" w:hAnsi="Times New Roman" w:cs="Times New Roman"/>
          <w:sz w:val="24"/>
          <w:szCs w:val="24"/>
        </w:rPr>
        <w:t xml:space="preserve">GPR </w:t>
      </w:r>
      <w:r w:rsidR="008774D9">
        <w:rPr>
          <w:rFonts w:ascii="Times New Roman" w:hAnsi="Times New Roman" w:cs="Times New Roman"/>
          <w:sz w:val="24"/>
          <w:szCs w:val="24"/>
        </w:rPr>
        <w:t>and average time of 631.75</w:t>
      </w:r>
      <w:r>
        <w:rPr>
          <w:rFonts w:ascii="Times New Roman" w:hAnsi="Times New Roman" w:cs="Times New Roman"/>
          <w:sz w:val="24"/>
          <w:szCs w:val="24"/>
        </w:rPr>
        <w:t xml:space="preserve"> seconds. </w:t>
      </w:r>
      <w:r w:rsidR="00AA41C1">
        <w:rPr>
          <w:rFonts w:ascii="Times New Roman" w:hAnsi="Times New Roman" w:cs="Times New Roman"/>
          <w:sz w:val="24"/>
          <w:szCs w:val="24"/>
        </w:rPr>
        <w:t xml:space="preserve">When both using 100 max iterations, </w:t>
      </w:r>
      <w:r w:rsidR="002D4B37">
        <w:rPr>
          <w:rFonts w:ascii="Times New Roman" w:hAnsi="Times New Roman" w:cs="Times New Roman"/>
          <w:sz w:val="24"/>
          <w:szCs w:val="24"/>
        </w:rPr>
        <w:t>the SVM is much faster than RVM, with the performance only a little bit lower.</w:t>
      </w:r>
      <w:bookmarkStart w:id="0" w:name="_GoBack"/>
      <w:bookmarkEnd w:id="0"/>
    </w:p>
    <w:sectPr w:rsidR="00FF5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2E06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756"/>
    <w:rsid w:val="0002206B"/>
    <w:rsid w:val="00031DB0"/>
    <w:rsid w:val="000576BB"/>
    <w:rsid w:val="000764BB"/>
    <w:rsid w:val="00161EBD"/>
    <w:rsid w:val="001B4136"/>
    <w:rsid w:val="001C424C"/>
    <w:rsid w:val="001D7320"/>
    <w:rsid w:val="00252385"/>
    <w:rsid w:val="00257DB2"/>
    <w:rsid w:val="002D16E8"/>
    <w:rsid w:val="002D4B37"/>
    <w:rsid w:val="0032786F"/>
    <w:rsid w:val="00374F3F"/>
    <w:rsid w:val="00467B16"/>
    <w:rsid w:val="00497660"/>
    <w:rsid w:val="004A0A05"/>
    <w:rsid w:val="00536E8B"/>
    <w:rsid w:val="00543C84"/>
    <w:rsid w:val="0056161E"/>
    <w:rsid w:val="005769DE"/>
    <w:rsid w:val="00583D85"/>
    <w:rsid w:val="005A3823"/>
    <w:rsid w:val="005D2987"/>
    <w:rsid w:val="00601982"/>
    <w:rsid w:val="00613B87"/>
    <w:rsid w:val="00623560"/>
    <w:rsid w:val="006239B5"/>
    <w:rsid w:val="00636DB8"/>
    <w:rsid w:val="006930A4"/>
    <w:rsid w:val="006A7741"/>
    <w:rsid w:val="006C1DA6"/>
    <w:rsid w:val="0072483C"/>
    <w:rsid w:val="007D353C"/>
    <w:rsid w:val="00802381"/>
    <w:rsid w:val="008147B3"/>
    <w:rsid w:val="00823CC0"/>
    <w:rsid w:val="00827DA9"/>
    <w:rsid w:val="00844E3B"/>
    <w:rsid w:val="008510CB"/>
    <w:rsid w:val="0085595A"/>
    <w:rsid w:val="008774D9"/>
    <w:rsid w:val="008E5CEB"/>
    <w:rsid w:val="009066D7"/>
    <w:rsid w:val="009136BB"/>
    <w:rsid w:val="00950F2E"/>
    <w:rsid w:val="0097517F"/>
    <w:rsid w:val="009B02D9"/>
    <w:rsid w:val="00A43BBF"/>
    <w:rsid w:val="00AA41C1"/>
    <w:rsid w:val="00AE7699"/>
    <w:rsid w:val="00B32332"/>
    <w:rsid w:val="00B743BA"/>
    <w:rsid w:val="00BB67AB"/>
    <w:rsid w:val="00BF2839"/>
    <w:rsid w:val="00C85DA6"/>
    <w:rsid w:val="00C90932"/>
    <w:rsid w:val="00DC197D"/>
    <w:rsid w:val="00DD7458"/>
    <w:rsid w:val="00E158C0"/>
    <w:rsid w:val="00E51638"/>
    <w:rsid w:val="00E57EB2"/>
    <w:rsid w:val="00E63B01"/>
    <w:rsid w:val="00E80096"/>
    <w:rsid w:val="00ED0756"/>
    <w:rsid w:val="00EF35D1"/>
    <w:rsid w:val="00F001C3"/>
    <w:rsid w:val="00F010F2"/>
    <w:rsid w:val="00F25F92"/>
    <w:rsid w:val="00F8180F"/>
    <w:rsid w:val="00FF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A59CD"/>
  <w15:chartTrackingRefBased/>
  <w15:docId w15:val="{EACC6D2B-11CF-479C-8640-6B92E249F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E8B"/>
    <w:pPr>
      <w:ind w:left="720"/>
      <w:contextualSpacing/>
    </w:pPr>
  </w:style>
  <w:style w:type="table" w:styleId="TableGrid">
    <w:name w:val="Table Grid"/>
    <w:basedOn w:val="TableNormal"/>
    <w:uiPriority w:val="39"/>
    <w:rsid w:val="009B02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467B1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44E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EBFE7FB</Template>
  <TotalTime>338</TotalTime>
  <Pages>4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Sheng,Hudanyun</dc:creator>
  <cp:keywords/>
  <dc:description/>
  <cp:lastModifiedBy>Sheng,Hudanyun</cp:lastModifiedBy>
  <cp:revision>50</cp:revision>
  <dcterms:created xsi:type="dcterms:W3CDTF">2018-04-24T14:43:00Z</dcterms:created>
  <dcterms:modified xsi:type="dcterms:W3CDTF">2018-04-24T21:54:00Z</dcterms:modified>
</cp:coreProperties>
</file>